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397"/>
        <w:gridCol w:w="892"/>
        <w:gridCol w:w="2935"/>
      </w:tblGrid>
      <w:tr w:rsidR="00C6578F" w:rsidRPr="002E4AFC" w14:paraId="77BCB8E8" w14:textId="77777777" w:rsidTr="002E4AFC">
        <w:trPr>
          <w:trHeight w:val="2060"/>
          <w:jc w:val="center"/>
        </w:trPr>
        <w:tc>
          <w:tcPr>
            <w:tcW w:w="7289" w:type="dxa"/>
            <w:gridSpan w:val="2"/>
          </w:tcPr>
          <w:p w14:paraId="516964D5" w14:textId="09C88B87" w:rsidR="002E4AFC" w:rsidRPr="00C6578F" w:rsidRDefault="00C6578F" w:rsidP="002E4AFC">
            <w:pPr>
              <w:pStyle w:val="Title"/>
              <w:rPr>
                <w:sz w:val="28"/>
                <w:szCs w:val="28"/>
              </w:rPr>
            </w:pPr>
            <w:r>
              <w:t>VAMSI KATHI</w:t>
            </w:r>
            <w:r w:rsidR="002E4AFC" w:rsidRPr="002E4AFC">
              <w:br/>
            </w:r>
            <w:r w:rsidRPr="00C6578F">
              <w:rPr>
                <w:color w:val="F7F6F0" w:themeColor="text2" w:themeTint="33"/>
                <w:sz w:val="22"/>
                <w:szCs w:val="22"/>
              </w:rPr>
              <w:t xml:space="preserve">Email: </w:t>
            </w:r>
            <w:hyperlink r:id="rId10" w:history="1">
              <w:r w:rsidRPr="00C6578F">
                <w:rPr>
                  <w:rStyle w:val="Hyperlink"/>
                  <w:color w:val="C1DFFD" w:themeColor="hyperlink" w:themeTint="33"/>
                  <w:sz w:val="22"/>
                  <w:szCs w:val="22"/>
                </w:rPr>
                <w:t>kathivamsi16@gmail.com</w:t>
              </w:r>
            </w:hyperlink>
            <w:r w:rsidRPr="00C6578F">
              <w:rPr>
                <w:color w:val="F7F6F0" w:themeColor="text2" w:themeTint="33"/>
                <w:sz w:val="22"/>
                <w:szCs w:val="22"/>
              </w:rPr>
              <w:br/>
              <w:t xml:space="preserve">Number: </w:t>
            </w:r>
            <w:r w:rsidRPr="00C6578F">
              <w:rPr>
                <w:color w:val="FFFFFF" w:themeColor="background1"/>
                <w:sz w:val="22"/>
                <w:szCs w:val="22"/>
              </w:rPr>
              <w:t>+91 93468 58920</w:t>
            </w:r>
            <w:r>
              <w:rPr>
                <w:color w:val="FFFFFF" w:themeColor="background1"/>
                <w:sz w:val="24"/>
                <w:szCs w:val="24"/>
              </w:rPr>
              <w:br/>
              <w:t>LinkedIn:</w:t>
            </w:r>
            <w:r>
              <w:t xml:space="preserve"> </w:t>
            </w:r>
            <w:r>
              <w:rPr>
                <w:color w:val="FFFFFF" w:themeColor="background1"/>
                <w:sz w:val="22"/>
                <w:szCs w:val="22"/>
              </w:rPr>
              <w:t>linkedin.com/in/vamsi-kathi-b18383290</w:t>
            </w:r>
            <w:r>
              <w:rPr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color w:val="FFFFFF" w:themeColor="background1"/>
                <w:sz w:val="24"/>
                <w:szCs w:val="24"/>
              </w:rPr>
              <w:br/>
            </w:r>
          </w:p>
        </w:tc>
        <w:tc>
          <w:tcPr>
            <w:tcW w:w="2935" w:type="dxa"/>
            <w:vMerge w:val="restart"/>
            <w:vAlign w:val="bottom"/>
          </w:tcPr>
          <w:p w14:paraId="534E23B5" w14:textId="77777777" w:rsidR="002E4AFC" w:rsidRPr="002E4AFC" w:rsidRDefault="00C6578F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7F8EBA" wp14:editId="69936FDA">
                  <wp:extent cx="1694815" cy="198120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4-07-15 at 11.20.47 PM.jpe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164" cy="200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78F" w:rsidRPr="002E4AFC" w14:paraId="39716EA4" w14:textId="77777777" w:rsidTr="002E4AFC">
        <w:trPr>
          <w:trHeight w:val="1262"/>
          <w:jc w:val="center"/>
        </w:trPr>
        <w:tc>
          <w:tcPr>
            <w:tcW w:w="6397" w:type="dxa"/>
          </w:tcPr>
          <w:p w14:paraId="2DF5A064" w14:textId="5EF50F13" w:rsidR="00C6578F" w:rsidRPr="00C6578F" w:rsidRDefault="00C6578F" w:rsidP="00C6578F">
            <w:pPr>
              <w:pStyle w:val="NoSpacing"/>
              <w:rPr>
                <w:b/>
                <w:sz w:val="28"/>
                <w:szCs w:val="28"/>
              </w:rPr>
            </w:pPr>
            <w:r w:rsidRPr="00DA63CD">
              <w:rPr>
                <w:b/>
                <w:sz w:val="28"/>
                <w:szCs w:val="28"/>
              </w:rPr>
              <w:t xml:space="preserve">Career Objective </w:t>
            </w:r>
            <w:r w:rsidRPr="00DA63CD">
              <w:rPr>
                <w:b/>
                <w:sz w:val="28"/>
                <w:szCs w:val="28"/>
              </w:rPr>
              <w:br/>
            </w:r>
            <w:r>
              <w:rPr>
                <w:b/>
                <w:sz w:val="24"/>
                <w:szCs w:val="24"/>
              </w:rPr>
              <w:br/>
            </w:r>
            <w:r w:rsidRPr="00DA63CD">
              <w:rPr>
                <w:sz w:val="24"/>
                <w:szCs w:val="24"/>
              </w:rPr>
              <w:t>To become a successful professional and to work in an organization where my knowledge can be shared and utilized my creative skills can be brought out in the best of that organization.</w:t>
            </w:r>
            <w:r w:rsidRPr="00DA63CD">
              <w:rPr>
                <w:sz w:val="24"/>
                <w:szCs w:val="24"/>
              </w:rPr>
              <w:br/>
            </w:r>
          </w:p>
          <w:p w14:paraId="1E0E9A8A" w14:textId="6D9D7C21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14:paraId="314B5628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14:paraId="323514F3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C6578F" w:rsidRPr="002E4AFC" w14:paraId="32084C43" w14:textId="77777777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14:paraId="4FB449A7" w14:textId="77777777" w:rsidR="00C6578F" w:rsidRPr="00DA63CD" w:rsidRDefault="00C6578F" w:rsidP="00C6578F">
            <w:pPr>
              <w:pStyle w:val="NoSpacing"/>
              <w:rPr>
                <w:b/>
                <w:sz w:val="28"/>
                <w:szCs w:val="28"/>
              </w:rPr>
            </w:pPr>
            <w:r w:rsidRPr="00DA63CD">
              <w:rPr>
                <w:b/>
                <w:sz w:val="28"/>
                <w:szCs w:val="28"/>
              </w:rPr>
              <w:t xml:space="preserve">Educational Qualifications </w:t>
            </w:r>
            <w:r w:rsidRPr="00DA63CD">
              <w:rPr>
                <w:b/>
                <w:sz w:val="28"/>
                <w:szCs w:val="28"/>
              </w:rPr>
              <w:br/>
            </w:r>
          </w:p>
          <w:p w14:paraId="527A6C06" w14:textId="54DD9F1E" w:rsidR="00C6578F" w:rsidRPr="00394D89" w:rsidRDefault="00C6578F" w:rsidP="00C6578F">
            <w:pPr>
              <w:pStyle w:val="NoSpacing"/>
              <w:rPr>
                <w:sz w:val="24"/>
                <w:szCs w:val="24"/>
              </w:rPr>
            </w:pPr>
            <w:proofErr w:type="spellStart"/>
            <w:proofErr w:type="gramStart"/>
            <w:r w:rsidRPr="00394D89">
              <w:rPr>
                <w:sz w:val="24"/>
                <w:szCs w:val="24"/>
              </w:rPr>
              <w:t>B.Tech</w:t>
            </w:r>
            <w:proofErr w:type="spellEnd"/>
            <w:proofErr w:type="gramEnd"/>
            <w:r w:rsidRPr="00394D89">
              <w:rPr>
                <w:sz w:val="24"/>
                <w:szCs w:val="24"/>
              </w:rPr>
              <w:t xml:space="preserve"> (AIDS) _ </w:t>
            </w:r>
            <w:proofErr w:type="spellStart"/>
            <w:r w:rsidRPr="00394D89">
              <w:rPr>
                <w:sz w:val="24"/>
                <w:szCs w:val="24"/>
              </w:rPr>
              <w:t>Audisankara</w:t>
            </w:r>
            <w:proofErr w:type="spellEnd"/>
            <w:r w:rsidRPr="00394D89">
              <w:rPr>
                <w:sz w:val="24"/>
                <w:szCs w:val="24"/>
              </w:rPr>
              <w:t xml:space="preserve"> institute of technology _ Pursuing </w:t>
            </w:r>
          </w:p>
          <w:p w14:paraId="3D8F12A6" w14:textId="690703FF" w:rsidR="00C6578F" w:rsidRPr="00394D89" w:rsidRDefault="00C6578F" w:rsidP="00C6578F">
            <w:pPr>
              <w:pStyle w:val="NoSpacing"/>
              <w:rPr>
                <w:sz w:val="24"/>
                <w:szCs w:val="24"/>
              </w:rPr>
            </w:pPr>
            <w:r w:rsidRPr="00394D89">
              <w:rPr>
                <w:sz w:val="24"/>
                <w:szCs w:val="24"/>
              </w:rPr>
              <w:t xml:space="preserve">Intermediate (MPC) _ Sri Chaitanya junior college_ 88% </w:t>
            </w:r>
          </w:p>
          <w:p w14:paraId="347A033C" w14:textId="4F611842" w:rsidR="00A928CC" w:rsidRPr="00A928CC" w:rsidRDefault="00C6578F" w:rsidP="00A928CC">
            <w:pPr>
              <w:pStyle w:val="NoSpacing"/>
              <w:rPr>
                <w:sz w:val="24"/>
                <w:szCs w:val="24"/>
              </w:rPr>
            </w:pPr>
            <w:r w:rsidRPr="00394D89">
              <w:rPr>
                <w:sz w:val="24"/>
                <w:szCs w:val="24"/>
              </w:rPr>
              <w:t xml:space="preserve">SSC </w:t>
            </w:r>
            <w:r w:rsidRPr="00394D89">
              <w:rPr>
                <w:sz w:val="24"/>
                <w:szCs w:val="24"/>
              </w:rPr>
              <w:softHyphen/>
              <w:t xml:space="preserve">_ ZPHS </w:t>
            </w:r>
            <w:proofErr w:type="spellStart"/>
            <w:r w:rsidRPr="00394D89">
              <w:rPr>
                <w:sz w:val="24"/>
                <w:szCs w:val="24"/>
              </w:rPr>
              <w:t>Kothapalli</w:t>
            </w:r>
            <w:proofErr w:type="spellEnd"/>
            <w:r w:rsidRPr="00394D89">
              <w:rPr>
                <w:sz w:val="24"/>
                <w:szCs w:val="24"/>
              </w:rPr>
              <w:t xml:space="preserve"> _ 92%</w:t>
            </w:r>
            <w:r w:rsidR="00A928CC">
              <w:rPr>
                <w:b/>
                <w:sz w:val="28"/>
                <w:szCs w:val="28"/>
              </w:rPr>
              <w:br/>
            </w:r>
          </w:p>
          <w:p w14:paraId="48911C92" w14:textId="77777777" w:rsidR="00A928CC" w:rsidRDefault="00A928CC" w:rsidP="00A928CC">
            <w:pPr>
              <w:pStyle w:val="Heading2"/>
              <w:rPr>
                <w:color w:val="auto"/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r>
              <w:rPr>
                <w:color w:val="auto"/>
                <w:sz w:val="24"/>
                <w:szCs w:val="24"/>
              </w:rPr>
              <w:t>Internship:</w:t>
            </w:r>
            <w:r>
              <w:rPr>
                <w:color w:val="auto"/>
                <w:sz w:val="24"/>
                <w:szCs w:val="24"/>
              </w:rPr>
              <w:br/>
              <w:t>Value Laden</w:t>
            </w:r>
          </w:p>
          <w:p w14:paraId="0BCF7FCE" w14:textId="5781BDFB" w:rsidR="00A928CC" w:rsidRDefault="00A928CC" w:rsidP="00A928CC">
            <w:pPr>
              <w:pStyle w:val="NoSpacing"/>
            </w:pPr>
            <w:r w:rsidRPr="00DA63CD">
              <w:rPr>
                <w:sz w:val="24"/>
                <w:szCs w:val="24"/>
              </w:rPr>
              <w:t>Gained foundational knowledge of Python programming language, including syntax, data types, and basic concepts during the internship period.</w:t>
            </w:r>
            <w:r w:rsidRPr="00DA63CD">
              <w:rPr>
                <w:sz w:val="24"/>
                <w:szCs w:val="24"/>
              </w:rPr>
              <w:br/>
            </w:r>
            <w:r>
              <w:br/>
            </w:r>
            <w:r w:rsidRPr="00A928CC">
              <w:rPr>
                <w:b/>
                <w:sz w:val="28"/>
                <w:szCs w:val="28"/>
              </w:rPr>
              <w:t>Capabilities:</w:t>
            </w:r>
            <w:r>
              <w:t xml:space="preserve"> </w:t>
            </w:r>
          </w:p>
          <w:p w14:paraId="34ECEBF5" w14:textId="77777777" w:rsidR="00DC3B61" w:rsidRDefault="00DC3B61" w:rsidP="00A928CC"/>
          <w:p w14:paraId="260D2CFD" w14:textId="5C86A821" w:rsidR="00A928CC" w:rsidRDefault="00A928CC" w:rsidP="00A928CC">
            <w:r>
              <w:t>I am confident that I can Serve well in the work of your esteemed organization. If give the opportunity, I can execute my work to the satisfaction of the Company.</w:t>
            </w:r>
          </w:p>
          <w:p w14:paraId="6FEAA240" w14:textId="77777777" w:rsidR="00A928CC" w:rsidRDefault="00A928CC" w:rsidP="00A928CC"/>
          <w:p w14:paraId="6418998E" w14:textId="41427F84" w:rsidR="002E4AFC" w:rsidRPr="00DC3B61" w:rsidRDefault="00DC3B61" w:rsidP="00A928CC">
            <w:pPr>
              <w:rPr>
                <w:sz w:val="28"/>
                <w:szCs w:val="28"/>
              </w:rPr>
            </w:pPr>
            <w:r w:rsidRPr="00DC3B61">
              <w:rPr>
                <w:b/>
                <w:sz w:val="28"/>
                <w:szCs w:val="28"/>
              </w:rPr>
              <w:t>Acknowledgement:</w:t>
            </w:r>
            <w:r w:rsidR="00A928CC" w:rsidRPr="00DC3B61">
              <w:rPr>
                <w:sz w:val="28"/>
                <w:szCs w:val="28"/>
              </w:rPr>
              <w:br/>
            </w:r>
          </w:p>
          <w:p w14:paraId="1EC7CA5C" w14:textId="1203E009" w:rsidR="002E4AFC" w:rsidRPr="00DC3B61" w:rsidRDefault="00DC3B61" w:rsidP="002E4AFC">
            <w:pPr>
              <w:rPr>
                <w:sz w:val="24"/>
                <w:szCs w:val="24"/>
              </w:rPr>
            </w:pPr>
            <w:r w:rsidRPr="00DC3B61">
              <w:rPr>
                <w:sz w:val="24"/>
                <w:szCs w:val="24"/>
              </w:rPr>
              <w:t>I hereby declare that all the information furnished above is true and correct to the best of my knowledge</w:t>
            </w:r>
          </w:p>
          <w:p w14:paraId="71AAE2DE" w14:textId="77777777" w:rsidR="002E4AFC" w:rsidRPr="002E4AFC" w:rsidRDefault="002E4AFC" w:rsidP="002E4AFC"/>
          <w:p w14:paraId="43CE485F" w14:textId="77777777" w:rsidR="002E4AFC" w:rsidRPr="002E4AFC" w:rsidRDefault="002E4AFC" w:rsidP="002E4AFC">
            <w:r w:rsidRPr="002E4AFC">
              <w:t>Sincerely,</w:t>
            </w:r>
          </w:p>
          <w:p w14:paraId="5BBB49BD" w14:textId="0D5BE687" w:rsidR="002E4AFC" w:rsidRPr="002E4AFC" w:rsidRDefault="00DC3B61" w:rsidP="002E4AFC">
            <w:pPr>
              <w:rPr>
                <w:sz w:val="20"/>
                <w:szCs w:val="20"/>
              </w:rPr>
            </w:pPr>
            <w:r>
              <w:t>Kathi Vamsi</w:t>
            </w:r>
            <w:r>
              <w:br/>
            </w:r>
            <w:r>
              <w:rPr>
                <w:sz w:val="20"/>
                <w:szCs w:val="20"/>
              </w:rPr>
              <w:t>+91 93468 588920</w:t>
            </w:r>
            <w:bookmarkStart w:id="0" w:name="_GoBack"/>
            <w:bookmarkEnd w:id="0"/>
          </w:p>
          <w:p w14:paraId="3B08C0B6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  <w:vMerge w:val="restart"/>
          </w:tcPr>
          <w:p w14:paraId="59D5D2EB" w14:textId="77777777"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7B09622D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C6578F" w:rsidRPr="002E4AFC" w14:paraId="2927AC93" w14:textId="77777777" w:rsidTr="002E4AFC">
        <w:trPr>
          <w:trHeight w:val="605"/>
          <w:jc w:val="center"/>
        </w:trPr>
        <w:tc>
          <w:tcPr>
            <w:tcW w:w="6397" w:type="dxa"/>
            <w:vMerge/>
          </w:tcPr>
          <w:p w14:paraId="0362802F" w14:textId="77777777"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74DC3661" w14:textId="77777777"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3F1F26FE" w14:textId="7EE4AAA7" w:rsidR="002E4AFC" w:rsidRPr="002E4AFC" w:rsidRDefault="002E4AFC" w:rsidP="002E4AFC">
            <w:pPr>
              <w:pStyle w:val="Heading2"/>
            </w:pPr>
          </w:p>
        </w:tc>
      </w:tr>
      <w:tr w:rsidR="00C6578F" w:rsidRPr="002E4AFC" w14:paraId="03CEDE28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7214561F" w14:textId="77777777"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1138D17C" w14:textId="77777777"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02369A6C" w14:textId="1C7311C7" w:rsidR="002E4AFC" w:rsidRPr="00187921" w:rsidRDefault="00187921" w:rsidP="00187921">
            <w:pPr>
              <w:pStyle w:val="Information"/>
              <w:rPr>
                <w:sz w:val="28"/>
                <w:szCs w:val="28"/>
              </w:rPr>
            </w:pPr>
            <w:r w:rsidRPr="00187921">
              <w:rPr>
                <w:sz w:val="28"/>
                <w:szCs w:val="28"/>
              </w:rPr>
              <w:t>Key Skills</w:t>
            </w:r>
          </w:p>
        </w:tc>
      </w:tr>
      <w:tr w:rsidR="00C6578F" w:rsidRPr="002E4AFC" w14:paraId="6957BCF5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322D4B7F" w14:textId="77777777"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0EB622FE" w14:textId="77777777"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7E55E7FE" w14:textId="77777777" w:rsidR="002E4AFC" w:rsidRDefault="00187921" w:rsidP="002E4AFC">
            <w:pPr>
              <w:pStyle w:val="Information"/>
            </w:pPr>
            <w:r>
              <w:t>Python</w:t>
            </w:r>
          </w:p>
          <w:p w14:paraId="223483C0" w14:textId="77777777" w:rsidR="00187921" w:rsidRDefault="00187921" w:rsidP="002E4AFC">
            <w:pPr>
              <w:pStyle w:val="Information"/>
            </w:pPr>
            <w:r>
              <w:t>C Programing</w:t>
            </w:r>
          </w:p>
          <w:p w14:paraId="2E9AB59B" w14:textId="77777777" w:rsidR="00187921" w:rsidRDefault="00187921" w:rsidP="002E4AFC">
            <w:pPr>
              <w:pStyle w:val="Information"/>
            </w:pPr>
            <w:r>
              <w:t>HTML</w:t>
            </w:r>
          </w:p>
          <w:p w14:paraId="0EDE68FD" w14:textId="77777777" w:rsidR="00187921" w:rsidRDefault="00187921" w:rsidP="002E4AFC">
            <w:pPr>
              <w:pStyle w:val="Information"/>
            </w:pPr>
            <w:r>
              <w:t>Cascading Style Sheets (CSS)</w:t>
            </w:r>
          </w:p>
          <w:p w14:paraId="77ECF1C6" w14:textId="77777777" w:rsidR="00187921" w:rsidRDefault="00187921" w:rsidP="002E4AFC">
            <w:pPr>
              <w:pStyle w:val="Information"/>
            </w:pPr>
            <w:r>
              <w:t>SQL</w:t>
            </w:r>
          </w:p>
          <w:p w14:paraId="59278FF2" w14:textId="77777777" w:rsidR="00187921" w:rsidRDefault="00187921" w:rsidP="002E4AFC">
            <w:pPr>
              <w:pStyle w:val="Information"/>
            </w:pPr>
            <w:r>
              <w:t>Php</w:t>
            </w:r>
          </w:p>
          <w:p w14:paraId="7C692906" w14:textId="4902163B" w:rsidR="00187921" w:rsidRPr="002E4AFC" w:rsidRDefault="00187921" w:rsidP="002E4AFC">
            <w:pPr>
              <w:pStyle w:val="Information"/>
            </w:pPr>
            <w:r>
              <w:t>Java Script</w:t>
            </w:r>
          </w:p>
        </w:tc>
      </w:tr>
      <w:tr w:rsidR="00C6578F" w:rsidRPr="002E4AFC" w14:paraId="0A164D7B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65F8E947" w14:textId="77777777"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191A46AD" w14:textId="77777777"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20161452" w14:textId="00CB0CBC" w:rsidR="002E4AFC" w:rsidRPr="002E4AFC" w:rsidRDefault="002E4AFC" w:rsidP="002E4AFC">
            <w:pPr>
              <w:pStyle w:val="Information"/>
            </w:pPr>
          </w:p>
        </w:tc>
      </w:tr>
      <w:tr w:rsidR="00C6578F" w:rsidRPr="002E4AFC" w14:paraId="33AB1470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14A72A4C" w14:textId="77777777"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6C0E6B71" w14:textId="77777777"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4A7DA1A0" w14:textId="77777777" w:rsidR="002E4AFC" w:rsidRDefault="00187921" w:rsidP="00187921">
            <w:pPr>
              <w:pStyle w:val="Information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Technical Skills</w:t>
            </w:r>
          </w:p>
          <w:p w14:paraId="0B7F7659" w14:textId="77777777" w:rsidR="00187921" w:rsidRDefault="00187921" w:rsidP="00187921">
            <w:pPr>
              <w:pStyle w:val="Information"/>
              <w:ind w:left="0"/>
              <w:rPr>
                <w:szCs w:val="20"/>
              </w:rPr>
            </w:pPr>
            <w:r>
              <w:rPr>
                <w:szCs w:val="20"/>
              </w:rPr>
              <w:t>Basics in Artificial Intelligence and Data Science</w:t>
            </w:r>
          </w:p>
          <w:p w14:paraId="003CB2FC" w14:textId="216C50E7" w:rsidR="00187921" w:rsidRPr="00187921" w:rsidRDefault="00187921" w:rsidP="00187921">
            <w:pPr>
              <w:pStyle w:val="Information"/>
              <w:ind w:left="0"/>
              <w:rPr>
                <w:szCs w:val="20"/>
              </w:rPr>
            </w:pPr>
            <w:r>
              <w:rPr>
                <w:szCs w:val="20"/>
              </w:rPr>
              <w:t>Office Tools: MS Office {Excel, Word}</w:t>
            </w:r>
          </w:p>
        </w:tc>
      </w:tr>
      <w:tr w:rsidR="00C6578F" w:rsidRPr="002E4AFC" w14:paraId="3855C39D" w14:textId="77777777" w:rsidTr="002E4AFC">
        <w:trPr>
          <w:trHeight w:val="796"/>
          <w:jc w:val="center"/>
        </w:trPr>
        <w:tc>
          <w:tcPr>
            <w:tcW w:w="6397" w:type="dxa"/>
            <w:vMerge/>
          </w:tcPr>
          <w:p w14:paraId="453BCA94" w14:textId="77777777"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21D77957" w14:textId="77777777"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689DB824" w14:textId="77777777" w:rsidR="002E4AFC" w:rsidRDefault="002E4AFC" w:rsidP="002E4AFC">
            <w:pPr>
              <w:rPr>
                <w:rFonts w:ascii="Arial" w:hAnsi="Arial"/>
              </w:rPr>
            </w:pPr>
          </w:p>
          <w:p w14:paraId="6256D5D2" w14:textId="094B2E39" w:rsidR="00187921" w:rsidRPr="00187921" w:rsidRDefault="00187921" w:rsidP="002E4AFC">
            <w:pPr>
              <w:rPr>
                <w:rFonts w:ascii="Arial" w:hAnsi="Arial"/>
                <w:b/>
                <w:sz w:val="28"/>
                <w:szCs w:val="28"/>
              </w:rPr>
            </w:pPr>
            <w:r w:rsidRPr="00187921">
              <w:rPr>
                <w:rFonts w:ascii="Arial" w:hAnsi="Arial"/>
                <w:b/>
                <w:sz w:val="28"/>
                <w:szCs w:val="28"/>
              </w:rPr>
              <w:t>Certificates: Certified Python with OOPS</w:t>
            </w:r>
          </w:p>
        </w:tc>
      </w:tr>
    </w:tbl>
    <w:p w14:paraId="4D3E2E35" w14:textId="77777777" w:rsidR="00CE6104" w:rsidRPr="0006568A" w:rsidRDefault="00CE6104" w:rsidP="0006568A"/>
    <w:sectPr w:rsidR="00CE6104" w:rsidRPr="0006568A" w:rsidSect="002E4AFC">
      <w:headerReference w:type="default" r:id="rId12"/>
      <w:pgSz w:w="12240" w:h="15840" w:code="1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2A1CB6" w14:textId="77777777" w:rsidR="00463AB0" w:rsidRDefault="00463AB0" w:rsidP="009129A0">
      <w:r>
        <w:separator/>
      </w:r>
    </w:p>
  </w:endnote>
  <w:endnote w:type="continuationSeparator" w:id="0">
    <w:p w14:paraId="3B40A886" w14:textId="77777777" w:rsidR="00463AB0" w:rsidRDefault="00463AB0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6C99D88-AEB8-4BAF-9DF5-E396060C9274}"/>
    <w:embedBold r:id="rId2" w:fontKey="{F1962FE8-A8D3-4412-8AC9-B34668230FD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DB495BC-0072-4235-9EE9-33F333C6CF7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23F27988-6599-4772-84D0-62A578975BEA}"/>
    <w:embedBold r:id="rId5" w:fontKey="{53FAE566-45D1-4D0F-8EF6-422C34568187}"/>
    <w:embedItalic r:id="rId6" w:fontKey="{DE756947-4832-4510-9B76-F48623E4E2F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E42DF3F-8DFC-4CC4-BBFF-828BF599500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816F22" w14:textId="77777777" w:rsidR="00463AB0" w:rsidRDefault="00463AB0" w:rsidP="009129A0">
      <w:r>
        <w:separator/>
      </w:r>
    </w:p>
  </w:footnote>
  <w:footnote w:type="continuationSeparator" w:id="0">
    <w:p w14:paraId="0F468F6D" w14:textId="77777777" w:rsidR="00463AB0" w:rsidRDefault="00463AB0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94A2B1" w14:textId="77777777"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477380D" wp14:editId="1CAE4B3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36750231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7357348"/>
    <w:multiLevelType w:val="hybridMultilevel"/>
    <w:tmpl w:val="C6265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7"/>
  </w:num>
  <w:num w:numId="4">
    <w:abstractNumId w:val="13"/>
  </w:num>
  <w:num w:numId="5">
    <w:abstractNumId w:val="15"/>
  </w:num>
  <w:num w:numId="6">
    <w:abstractNumId w:val="21"/>
  </w:num>
  <w:num w:numId="7">
    <w:abstractNumId w:val="7"/>
  </w:num>
  <w:num w:numId="8">
    <w:abstractNumId w:val="11"/>
  </w:num>
  <w:num w:numId="9">
    <w:abstractNumId w:val="19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8"/>
  </w:num>
  <w:num w:numId="17">
    <w:abstractNumId w:val="4"/>
  </w:num>
  <w:num w:numId="18">
    <w:abstractNumId w:val="23"/>
  </w:num>
  <w:num w:numId="19">
    <w:abstractNumId w:val="20"/>
  </w:num>
  <w:num w:numId="20">
    <w:abstractNumId w:val="16"/>
  </w:num>
  <w:num w:numId="21">
    <w:abstractNumId w:val="22"/>
  </w:num>
  <w:num w:numId="22">
    <w:abstractNumId w:val="5"/>
  </w:num>
  <w:num w:numId="23">
    <w:abstractNumId w:val="0"/>
  </w:num>
  <w:num w:numId="24">
    <w:abstractNumId w:val="0"/>
  </w:num>
  <w:num w:numId="25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78F"/>
    <w:rsid w:val="00052382"/>
    <w:rsid w:val="0006568A"/>
    <w:rsid w:val="00076F0F"/>
    <w:rsid w:val="00084253"/>
    <w:rsid w:val="000D1F49"/>
    <w:rsid w:val="000E6867"/>
    <w:rsid w:val="001727CA"/>
    <w:rsid w:val="00187921"/>
    <w:rsid w:val="002C56E6"/>
    <w:rsid w:val="002E4AFC"/>
    <w:rsid w:val="002F2708"/>
    <w:rsid w:val="00361E11"/>
    <w:rsid w:val="003F0847"/>
    <w:rsid w:val="0040090B"/>
    <w:rsid w:val="0046302A"/>
    <w:rsid w:val="00463AB0"/>
    <w:rsid w:val="00487D2D"/>
    <w:rsid w:val="004D5D62"/>
    <w:rsid w:val="005112D0"/>
    <w:rsid w:val="00577E06"/>
    <w:rsid w:val="005A3BF7"/>
    <w:rsid w:val="005F2035"/>
    <w:rsid w:val="005F7990"/>
    <w:rsid w:val="00635B84"/>
    <w:rsid w:val="0063739C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B15B0"/>
    <w:rsid w:val="009F619A"/>
    <w:rsid w:val="009F6DDE"/>
    <w:rsid w:val="00A370A8"/>
    <w:rsid w:val="00A928CC"/>
    <w:rsid w:val="00B933F2"/>
    <w:rsid w:val="00BD4753"/>
    <w:rsid w:val="00BD5CB1"/>
    <w:rsid w:val="00BE62EE"/>
    <w:rsid w:val="00C003BA"/>
    <w:rsid w:val="00C24813"/>
    <w:rsid w:val="00C46878"/>
    <w:rsid w:val="00C6578F"/>
    <w:rsid w:val="00CB4A51"/>
    <w:rsid w:val="00CD4532"/>
    <w:rsid w:val="00CD47B0"/>
    <w:rsid w:val="00CE6104"/>
    <w:rsid w:val="00CE7918"/>
    <w:rsid w:val="00D16163"/>
    <w:rsid w:val="00DB3FAD"/>
    <w:rsid w:val="00DC3B61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DE16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C657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C6578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6578F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0" Type="http://schemas.openxmlformats.org/officeDocument/2006/relationships/hyperlink" Target="mailto:kathivamsi16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SI\AppData\Roaming\Microsoft\Templates\Headshot%20cover%20letter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B175091-342D-449D-B351-046177829C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570AC6-2D7E-45EC-9D0C-0C1F84185A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9B4678-E277-4D5B-A6A6-8F0832DF08D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cover letter</Template>
  <TotalTime>0</TotalTime>
  <Pages>1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2024-07-16T03:42:00Z</dcterms:created>
  <dcterms:modified xsi:type="dcterms:W3CDTF">2024-07-16T04:15:00Z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